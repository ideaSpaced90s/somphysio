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B73E6" w14:textId="77777777" w:rsidR="00457ADE" w:rsidRDefault="00C90004" w:rsidP="00B86C53">
      <w:pPr>
        <w:rPr>
          <w:color w:val="auto"/>
        </w:rPr>
      </w:pPr>
      <w:r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70" behindDoc="1" locked="1" layoutInCell="1" allowOverlap="1" wp14:anchorId="019F0C36" wp14:editId="4DA41D34">
                <wp:simplePos x="0" y="0"/>
                <wp:positionH relativeFrom="page">
                  <wp:posOffset>0</wp:posOffset>
                </wp:positionH>
                <wp:positionV relativeFrom="paragraph">
                  <wp:posOffset>-402590</wp:posOffset>
                </wp:positionV>
                <wp:extent cx="2816352" cy="10058400"/>
                <wp:effectExtent l="0" t="0" r="3175" b="0"/>
                <wp:wrapNone/>
                <wp:docPr id="137467406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352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w14:anchorId="653C11A9" id="Rectangle 1" o:spid="_x0000_s1026" alt="&quot;&quot;" style="position:absolute;margin-left:0;margin-top:-31.7pt;width:221.75pt;height:11in;z-index:-251657210;visibility:visible;mso-wrap-style:square;mso-width-percent:0;mso-height-percent:10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100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" fillcolor="#d3ccf8 [3204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3692"/>
        <w:gridCol w:w="561"/>
        <w:gridCol w:w="6547"/>
      </w:tblGrid>
      <w:tr w:rsidR="00CF2BE7" w:rsidRPr="00020BEB" w14:paraId="5363688C" w14:textId="77777777" w:rsidTr="00662A99">
        <w:trPr>
          <w:trHeight w:val="3960"/>
        </w:trPr>
        <w:tc>
          <w:tcPr>
            <w:tcW w:w="3692" w:type="dxa"/>
            <w:vMerge w:val="restart"/>
          </w:tcPr>
          <w:p w14:paraId="1B9A2CB4" w14:textId="77777777" w:rsidR="00CF2BE7" w:rsidRDefault="006C5F9F" w:rsidP="006C5F9F">
            <w:pPr>
              <w:pStyle w:val="Heading1"/>
            </w:pPr>
            <w:r w:rsidRPr="006C5F9F">
              <w:t>Objective</w:t>
            </w:r>
          </w:p>
          <w:p w14:paraId="04B1A978" w14:textId="77777777" w:rsidR="00CF2BE7" w:rsidRDefault="00CF2BE7" w:rsidP="003F1D3E"/>
          <w:p w14:paraId="2EBF1D49" w14:textId="3138D5E0" w:rsidR="00CF2BE7" w:rsidRPr="00EF0E02" w:rsidRDefault="00D24DB3" w:rsidP="006C5F9F">
            <w:r w:rsidRPr="00D24DB3">
              <w:t>Dynamic and accomplished Physiotherapy professional with 20 years of clinical excellence, 18 years of academic expertise, and strong leadership in administration and research. Committed to advancing evidence-based practice, transformative education, innovative research, and quality healthcare services while inspiring future professionals and contributing strategically to institutional growth and healthcare excellence.</w:t>
            </w:r>
          </w:p>
        </w:tc>
        <w:tc>
          <w:tcPr>
            <w:tcW w:w="561" w:type="dxa"/>
            <w:vMerge w:val="restart"/>
          </w:tcPr>
          <w:p w14:paraId="74D3584D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47" w:type="dxa"/>
          </w:tcPr>
          <w:p w14:paraId="6AEF798E" w14:textId="70CE6BE4" w:rsidR="34C479AF" w:rsidRDefault="00D24DB3" w:rsidP="1461E2F6">
            <w:pPr>
              <w:pStyle w:val="Title"/>
            </w:pPr>
            <w:r>
              <w:t>Somsankar Mukherjee</w:t>
            </w:r>
          </w:p>
          <w:p w14:paraId="001738E5" w14:textId="14F0A9C6" w:rsidR="00CF2BE7" w:rsidRPr="00E06CE9" w:rsidRDefault="00D24DB3" w:rsidP="00E06CE9">
            <w:pPr>
              <w:pStyle w:val="Subtitle"/>
            </w:pPr>
            <w:r>
              <w:t>Professor in physiotherapy</w:t>
            </w:r>
          </w:p>
          <w:p w14:paraId="15EE69DB" w14:textId="77777777" w:rsidR="00CF2BE7" w:rsidRPr="006C5F9F" w:rsidRDefault="00CF2BE7" w:rsidP="00B86C53"/>
          <w:p w14:paraId="765FC708" w14:textId="019D51E5" w:rsidR="00CF2BE7" w:rsidRPr="00EF0E02" w:rsidRDefault="00D24DB3" w:rsidP="006C5F9F">
            <w:r w:rsidRPr="00D24DB3">
              <w:t>Experienced academician, administrator, researcher, and clinician committed to excellence in physiotherapy education, leadership, research, and patient-centered healthcare services.</w:t>
            </w:r>
          </w:p>
        </w:tc>
      </w:tr>
      <w:tr w:rsidR="00C353CF" w:rsidRPr="00020BEB" w14:paraId="6046FF8F" w14:textId="77777777" w:rsidTr="00662A99">
        <w:trPr>
          <w:trHeight w:val="270"/>
        </w:trPr>
        <w:tc>
          <w:tcPr>
            <w:tcW w:w="3692" w:type="dxa"/>
            <w:vMerge/>
          </w:tcPr>
          <w:p w14:paraId="27AEA731" w14:textId="77777777" w:rsidR="00C353CF" w:rsidRPr="00CA07A7" w:rsidRDefault="00C353CF" w:rsidP="00B31DA4">
            <w:pPr>
              <w:rPr>
                <w:color w:val="auto"/>
                <w:szCs w:val="20"/>
              </w:rPr>
            </w:pPr>
          </w:p>
        </w:tc>
        <w:tc>
          <w:tcPr>
            <w:tcW w:w="561" w:type="dxa"/>
            <w:vMerge/>
          </w:tcPr>
          <w:p w14:paraId="7250BE97" w14:textId="77777777" w:rsidR="00C353CF" w:rsidRPr="00020BEB" w:rsidRDefault="00C353CF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47" w:type="dxa"/>
            <w:vMerge w:val="restart"/>
          </w:tcPr>
          <w:p w14:paraId="14E54C45" w14:textId="77777777" w:rsidR="00C353CF" w:rsidRPr="00020BEB" w:rsidRDefault="00C353CF" w:rsidP="006C5F9F">
            <w:pPr>
              <w:pStyle w:val="Heading1"/>
            </w:pPr>
            <w:r w:rsidRPr="006C5F9F">
              <w:t>Experience</w:t>
            </w:r>
          </w:p>
          <w:p w14:paraId="3BABB1EF" w14:textId="77777777" w:rsidR="00C353CF" w:rsidRDefault="00C353CF" w:rsidP="00CF2BE7"/>
          <w:p w14:paraId="44D5E083" w14:textId="77777777" w:rsidR="00C353CF" w:rsidRPr="006C5F9F" w:rsidRDefault="00C353CF" w:rsidP="006C5F9F">
            <w:pPr>
              <w:pStyle w:val="Heading2"/>
            </w:pPr>
            <w:r>
              <w:t>Chairperson</w:t>
            </w:r>
            <w:r w:rsidRPr="006C5F9F">
              <w:t xml:space="preserve"> </w:t>
            </w:r>
            <w:r>
              <w:rPr>
                <w:rStyle w:val="NotBold"/>
              </w:rPr>
              <w:t>Arunachal pradesh Allied and healthcare council</w:t>
            </w:r>
            <w:r w:rsidRPr="006C5F9F">
              <w:rPr>
                <w:rStyle w:val="NotBold"/>
              </w:rPr>
              <w:t>.</w:t>
            </w:r>
          </w:p>
          <w:p w14:paraId="5C12CE64" w14:textId="7A9FB893" w:rsidR="00C353CF" w:rsidRDefault="00C353CF" w:rsidP="006C5F9F">
            <w:pPr>
              <w:pStyle w:val="Heading3"/>
            </w:pPr>
            <w:r>
              <w:t>FEB</w:t>
            </w:r>
            <w:r w:rsidRPr="006C5F9F">
              <w:t xml:space="preserve"> 20</w:t>
            </w:r>
            <w:r>
              <w:t>25</w:t>
            </w:r>
            <w:r w:rsidRPr="006C5F9F">
              <w:t xml:space="preserve"> </w:t>
            </w:r>
            <w:r>
              <w:t>–</w:t>
            </w:r>
            <w:r w:rsidRPr="006C5F9F">
              <w:t xml:space="preserve"> </w:t>
            </w:r>
            <w:r>
              <w:t>Present</w:t>
            </w:r>
          </w:p>
          <w:p w14:paraId="36FD40EA" w14:textId="0EEC04F0" w:rsidR="00C353CF" w:rsidRPr="00C353CF" w:rsidRDefault="00C353CF" w:rsidP="00C353CF">
            <w:r w:rsidRPr="00C353CF">
              <w:t>Led regulatory, academic, and administrative functions ensuring quality healthcare education, professional standards, policy implementation, and institutional development statewide.</w:t>
            </w:r>
          </w:p>
          <w:p w14:paraId="57939EDA" w14:textId="77777777" w:rsidR="00C353CF" w:rsidRDefault="00C353CF" w:rsidP="006C5F9F">
            <w:pPr>
              <w:pStyle w:val="Heading2"/>
            </w:pPr>
          </w:p>
          <w:p w14:paraId="513E27DC" w14:textId="78470901" w:rsidR="00C353CF" w:rsidRPr="006C5F9F" w:rsidRDefault="00C353CF" w:rsidP="006C5F9F">
            <w:pPr>
              <w:pStyle w:val="Heading2"/>
            </w:pPr>
            <w:r>
              <w:t>HOD - PHYSIOTHERAPY</w:t>
            </w:r>
            <w:r w:rsidRPr="006C5F9F">
              <w:t xml:space="preserve"> </w:t>
            </w:r>
            <w:r>
              <w:rPr>
                <w:rStyle w:val="NotBold"/>
              </w:rPr>
              <w:t>Dept of physioterapy, igtamsu</w:t>
            </w:r>
          </w:p>
          <w:p w14:paraId="588C0EE4" w14:textId="10650C01" w:rsidR="00C353CF" w:rsidRPr="006C5F9F" w:rsidRDefault="00C353CF" w:rsidP="006C5F9F">
            <w:pPr>
              <w:pStyle w:val="Heading3"/>
            </w:pPr>
            <w:proofErr w:type="spellStart"/>
            <w:r>
              <w:t>jan</w:t>
            </w:r>
            <w:proofErr w:type="spellEnd"/>
            <w:r w:rsidRPr="006C5F9F">
              <w:t xml:space="preserve"> 20</w:t>
            </w:r>
            <w:r>
              <w:t>17</w:t>
            </w:r>
            <w:r w:rsidRPr="006C5F9F">
              <w:t xml:space="preserve"> - </w:t>
            </w:r>
            <w:r>
              <w:t>Jan</w:t>
            </w:r>
            <w:r w:rsidRPr="006C5F9F">
              <w:t xml:space="preserve"> 20</w:t>
            </w:r>
            <w:r>
              <w:t>25</w:t>
            </w:r>
            <w:r w:rsidRPr="006C5F9F">
              <w:t xml:space="preserve"> </w:t>
            </w:r>
          </w:p>
          <w:p w14:paraId="60FE9A9B" w14:textId="77777777" w:rsidR="00C353CF" w:rsidRDefault="00C353CF" w:rsidP="006C5F9F">
            <w:r w:rsidRPr="00C353CF">
              <w:t>Directed departmental academics, clinical training, research activities, faculty coordination, curriculum implementation, and student development ensuring educational excellence and quality healthcare</w:t>
            </w:r>
            <w:r w:rsidRPr="006C5F9F">
              <w:t>.</w:t>
            </w:r>
          </w:p>
          <w:p w14:paraId="2305CCD1" w14:textId="77777777" w:rsidR="00C353CF" w:rsidRDefault="00C353CF" w:rsidP="00C353CF">
            <w:pPr>
              <w:pStyle w:val="Heading2"/>
            </w:pPr>
          </w:p>
          <w:p w14:paraId="4CC0B717" w14:textId="25037078" w:rsidR="00C353CF" w:rsidRPr="006C5F9F" w:rsidRDefault="00C353CF" w:rsidP="00C353CF">
            <w:pPr>
              <w:pStyle w:val="Heading2"/>
            </w:pPr>
            <w:proofErr w:type="gramStart"/>
            <w:r>
              <w:t xml:space="preserve">academician </w:t>
            </w:r>
            <w:r w:rsidRPr="006C5F9F">
              <w:t xml:space="preserve"> </w:t>
            </w:r>
            <w:r>
              <w:rPr>
                <w:rStyle w:val="NotBold"/>
              </w:rPr>
              <w:t>Dept</w:t>
            </w:r>
            <w:proofErr w:type="gramEnd"/>
            <w:r>
              <w:rPr>
                <w:rStyle w:val="NotBold"/>
              </w:rPr>
              <w:t xml:space="preserve"> of </w:t>
            </w:r>
            <w:r>
              <w:rPr>
                <w:rStyle w:val="NotBold"/>
              </w:rPr>
              <w:t>sports sciences, mekelle university</w:t>
            </w:r>
            <w:r>
              <w:rPr>
                <w:rStyle w:val="NotBold"/>
              </w:rPr>
              <w:t xml:space="preserve"> </w:t>
            </w:r>
          </w:p>
          <w:p w14:paraId="183CC626" w14:textId="2387890A" w:rsidR="00C353CF" w:rsidRPr="006C5F9F" w:rsidRDefault="00A22796" w:rsidP="00C353CF">
            <w:pPr>
              <w:pStyle w:val="Heading3"/>
            </w:pPr>
            <w:r>
              <w:t>Oct</w:t>
            </w:r>
            <w:r w:rsidR="00C353CF" w:rsidRPr="006C5F9F">
              <w:t xml:space="preserve"> 20</w:t>
            </w:r>
            <w:r w:rsidR="00C353CF">
              <w:t>1</w:t>
            </w:r>
            <w:r>
              <w:t>2</w:t>
            </w:r>
            <w:r w:rsidR="00C353CF" w:rsidRPr="006C5F9F">
              <w:t xml:space="preserve"> - </w:t>
            </w:r>
            <w:r>
              <w:t>July</w:t>
            </w:r>
            <w:r w:rsidR="00C353CF" w:rsidRPr="006C5F9F">
              <w:t xml:space="preserve"> 20</w:t>
            </w:r>
            <w:r>
              <w:t>16</w:t>
            </w:r>
            <w:r w:rsidR="00C353CF" w:rsidRPr="006C5F9F">
              <w:t xml:space="preserve"> </w:t>
            </w:r>
          </w:p>
          <w:p w14:paraId="7B726620" w14:textId="77777777" w:rsidR="00C353CF" w:rsidRDefault="00A22796" w:rsidP="006C5F9F">
            <w:r w:rsidRPr="00A22796">
              <w:t xml:space="preserve">Delivered quality education, supervised research, developed curriculum, mentored students, and promoted evidence-based sports </w:t>
            </w:r>
            <w:r>
              <w:t>fitness and</w:t>
            </w:r>
            <w:r w:rsidRPr="00A22796">
              <w:t xml:space="preserve"> </w:t>
            </w:r>
            <w:r>
              <w:t>sports injuries</w:t>
            </w:r>
            <w:r w:rsidRPr="00A22796">
              <w:t xml:space="preserve"> practices.</w:t>
            </w:r>
          </w:p>
          <w:p w14:paraId="6C5F6D9F" w14:textId="77777777" w:rsidR="00A22796" w:rsidRDefault="00A22796" w:rsidP="00A22796">
            <w:pPr>
              <w:pStyle w:val="Heading2"/>
            </w:pPr>
          </w:p>
          <w:p w14:paraId="6EC4C1C6" w14:textId="2B46CBFF" w:rsidR="00A22796" w:rsidRPr="006C5F9F" w:rsidRDefault="00A22796" w:rsidP="00A22796">
            <w:pPr>
              <w:pStyle w:val="Heading2"/>
            </w:pPr>
            <w:proofErr w:type="gramStart"/>
            <w:r>
              <w:t xml:space="preserve">academician </w:t>
            </w:r>
            <w:r w:rsidRPr="006C5F9F">
              <w:t xml:space="preserve"> </w:t>
            </w:r>
            <w:r>
              <w:rPr>
                <w:rStyle w:val="NotBold"/>
              </w:rPr>
              <w:t>Dept</w:t>
            </w:r>
            <w:proofErr w:type="gramEnd"/>
            <w:r>
              <w:rPr>
                <w:rStyle w:val="NotBold"/>
              </w:rPr>
              <w:t xml:space="preserve"> of physioterapy, </w:t>
            </w:r>
            <w:r>
              <w:rPr>
                <w:rStyle w:val="NotBold"/>
              </w:rPr>
              <w:t>SPG College of health sciences</w:t>
            </w:r>
          </w:p>
          <w:p w14:paraId="0D4AB55B" w14:textId="7FB542C4" w:rsidR="00A22796" w:rsidRPr="006C5F9F" w:rsidRDefault="00A22796" w:rsidP="00A22796">
            <w:pPr>
              <w:pStyle w:val="Heading3"/>
            </w:pPr>
            <w:r>
              <w:t>MAY</w:t>
            </w:r>
            <w:r w:rsidRPr="006C5F9F">
              <w:t xml:space="preserve"> 20</w:t>
            </w:r>
            <w:r>
              <w:t>09</w:t>
            </w:r>
            <w:r w:rsidRPr="006C5F9F">
              <w:t xml:space="preserve"> - </w:t>
            </w:r>
            <w:r>
              <w:t>APRIL</w:t>
            </w:r>
            <w:r w:rsidRPr="006C5F9F">
              <w:t xml:space="preserve"> 20</w:t>
            </w:r>
            <w:r>
              <w:t>1</w:t>
            </w:r>
            <w:r>
              <w:t>2</w:t>
            </w:r>
            <w:r w:rsidRPr="006C5F9F">
              <w:t xml:space="preserve"> </w:t>
            </w:r>
          </w:p>
          <w:p w14:paraId="18546757" w14:textId="77777777" w:rsidR="00A22796" w:rsidRDefault="00A22796" w:rsidP="00A22796">
            <w:r w:rsidRPr="00A22796">
              <w:t xml:space="preserve">Delivered quality education, supervised research, developed curriculum, mentored students, and promoted evidence-based sports </w:t>
            </w:r>
            <w:r>
              <w:t>fitness and</w:t>
            </w:r>
            <w:r w:rsidRPr="00A22796">
              <w:t xml:space="preserve"> </w:t>
            </w:r>
            <w:r>
              <w:t>sports injuries</w:t>
            </w:r>
            <w:r w:rsidRPr="00A22796">
              <w:t xml:space="preserve"> practices.</w:t>
            </w:r>
          </w:p>
          <w:p w14:paraId="07DBC9E9" w14:textId="77777777" w:rsidR="00A22796" w:rsidRDefault="00A22796" w:rsidP="00A22796"/>
          <w:p w14:paraId="79DCEE6F" w14:textId="77777777" w:rsidR="00A22796" w:rsidRDefault="00A22796" w:rsidP="00A22796">
            <w:pPr>
              <w:rPr>
                <w:b/>
                <w:bCs/>
              </w:rPr>
            </w:pPr>
            <w:r w:rsidRPr="00A22796">
              <w:rPr>
                <w:b/>
                <w:bCs/>
              </w:rPr>
              <w:t xml:space="preserve">Research Guide </w:t>
            </w:r>
          </w:p>
          <w:p w14:paraId="47068585" w14:textId="07F514B4" w:rsidR="00A22796" w:rsidRDefault="00A22796" w:rsidP="00A2279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 students – PhD (Pursuing) </w:t>
            </w:r>
          </w:p>
          <w:p w14:paraId="1EACA51D" w14:textId="1D029AB0" w:rsidR="00A22796" w:rsidRPr="00A22796" w:rsidRDefault="00A22796" w:rsidP="00A2279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7+ PG Student (Awarded) </w:t>
            </w:r>
          </w:p>
        </w:tc>
      </w:tr>
      <w:tr w:rsidR="00C353CF" w:rsidRPr="00020BEB" w14:paraId="57A0D8F7" w14:textId="77777777" w:rsidTr="00662A99">
        <w:trPr>
          <w:trHeight w:val="9858"/>
        </w:trPr>
        <w:tc>
          <w:tcPr>
            <w:tcW w:w="3692" w:type="dxa"/>
          </w:tcPr>
          <w:p w14:paraId="1EC6E95E" w14:textId="77777777" w:rsidR="00C353CF" w:rsidRDefault="00C353CF" w:rsidP="003F1D3E"/>
          <w:p w14:paraId="4AD62B8D" w14:textId="77777777" w:rsidR="00C353CF" w:rsidRPr="00771A46" w:rsidRDefault="00C353CF" w:rsidP="006C5F9F">
            <w:pPr>
              <w:pStyle w:val="Heading1"/>
            </w:pPr>
            <w:r w:rsidRPr="006C5F9F">
              <w:t>Contact</w:t>
            </w:r>
          </w:p>
          <w:p w14:paraId="79814799" w14:textId="09565724" w:rsidR="00C353CF" w:rsidRPr="00662A99" w:rsidRDefault="00C353CF" w:rsidP="006C5F9F">
            <w:pPr>
              <w:pStyle w:val="ListBullet"/>
              <w:rPr>
                <w:b/>
                <w:bCs/>
                <w:sz w:val="18"/>
                <w:szCs w:val="18"/>
              </w:rPr>
            </w:pPr>
            <w:r w:rsidRPr="00662A99">
              <w:rPr>
                <w:b/>
                <w:bCs/>
                <w:sz w:val="18"/>
                <w:szCs w:val="18"/>
              </w:rPr>
              <w:t>somsankar.mukherjee@gmail.com</w:t>
            </w:r>
          </w:p>
          <w:p w14:paraId="6FA4B2CA" w14:textId="081CA419" w:rsidR="00C353CF" w:rsidRPr="00662A99" w:rsidRDefault="00C353CF" w:rsidP="006C5F9F">
            <w:pPr>
              <w:pStyle w:val="ListBullet"/>
              <w:rPr>
                <w:b/>
                <w:bCs/>
                <w:sz w:val="18"/>
                <w:szCs w:val="18"/>
              </w:rPr>
            </w:pPr>
            <w:r w:rsidRPr="00662A99">
              <w:rPr>
                <w:b/>
                <w:bCs/>
                <w:sz w:val="18"/>
                <w:szCs w:val="18"/>
              </w:rPr>
              <w:t>(+91)7630059755</w:t>
            </w:r>
          </w:p>
          <w:p w14:paraId="1C6BD31D" w14:textId="1ABCD210" w:rsidR="00C353CF" w:rsidRPr="00662A99" w:rsidRDefault="00C353CF" w:rsidP="006C5F9F">
            <w:pPr>
              <w:pStyle w:val="ListBullet"/>
              <w:rPr>
                <w:b/>
                <w:bCs/>
                <w:sz w:val="18"/>
                <w:szCs w:val="18"/>
              </w:rPr>
            </w:pPr>
            <w:r w:rsidRPr="00662A99">
              <w:rPr>
                <w:b/>
                <w:bCs/>
                <w:sz w:val="18"/>
                <w:szCs w:val="18"/>
              </w:rPr>
              <w:t>Kolkata, WB</w:t>
            </w:r>
          </w:p>
          <w:p w14:paraId="03CD6782" w14:textId="77777777" w:rsidR="00C353CF" w:rsidRPr="00662A99" w:rsidRDefault="00C353CF" w:rsidP="006C5F9F">
            <w:pPr>
              <w:pStyle w:val="Heading1"/>
            </w:pPr>
          </w:p>
          <w:p w14:paraId="4226F683" w14:textId="1122EC3C" w:rsidR="00C353CF" w:rsidRPr="00C822BF" w:rsidRDefault="00C353CF" w:rsidP="006C5F9F">
            <w:pPr>
              <w:pStyle w:val="Heading1"/>
            </w:pPr>
            <w:r w:rsidRPr="006C5F9F">
              <w:t>Education</w:t>
            </w:r>
          </w:p>
          <w:p w14:paraId="07301953" w14:textId="7FC1EA53" w:rsidR="00C353CF" w:rsidRPr="00425627" w:rsidRDefault="00C353CF" w:rsidP="00425627">
            <w:pPr>
              <w:pStyle w:val="Heading2"/>
              <w:rPr>
                <w:rStyle w:val="NotBold"/>
              </w:rPr>
            </w:pPr>
            <w:r>
              <w:rPr>
                <w:rStyle w:val="NotBold"/>
              </w:rPr>
              <w:t>IGTAMSU</w:t>
            </w:r>
          </w:p>
          <w:p w14:paraId="5B484284" w14:textId="71B1F8B3" w:rsidR="00C353CF" w:rsidRPr="00C353CF" w:rsidRDefault="00C353CF" w:rsidP="00E06CE9">
            <w:pPr>
              <w:rPr>
                <w:b/>
                <w:bCs/>
              </w:rPr>
            </w:pPr>
            <w:proofErr w:type="spellStart"/>
            <w:proofErr w:type="gramStart"/>
            <w:r w:rsidRPr="00C353CF">
              <w:rPr>
                <w:b/>
                <w:bCs/>
              </w:rPr>
              <w:t>PhD,M</w:t>
            </w:r>
            <w:proofErr w:type="gramEnd"/>
            <w:r w:rsidRPr="00C353CF">
              <w:rPr>
                <w:b/>
                <w:bCs/>
              </w:rPr>
              <w:t>.Phil</w:t>
            </w:r>
            <w:proofErr w:type="spellEnd"/>
            <w:r w:rsidRPr="00C353CF">
              <w:rPr>
                <w:b/>
                <w:bCs/>
              </w:rPr>
              <w:t xml:space="preserve"> (Physiotherapy)</w:t>
            </w:r>
          </w:p>
          <w:p w14:paraId="7E2CB916" w14:textId="26EAC50B" w:rsidR="00C353CF" w:rsidRDefault="00C353CF" w:rsidP="00E06CE9">
            <w:proofErr w:type="spellStart"/>
            <w:proofErr w:type="gramStart"/>
            <w:r>
              <w:t>Dr.NTRUHS</w:t>
            </w:r>
            <w:proofErr w:type="spellEnd"/>
            <w:proofErr w:type="gramEnd"/>
            <w:r>
              <w:t xml:space="preserve"> </w:t>
            </w:r>
          </w:p>
          <w:p w14:paraId="6DCC9011" w14:textId="665BD909" w:rsidR="00C353CF" w:rsidRPr="00C353CF" w:rsidRDefault="00C353CF" w:rsidP="00E06CE9">
            <w:pPr>
              <w:rPr>
                <w:b/>
                <w:bCs/>
              </w:rPr>
            </w:pPr>
            <w:r w:rsidRPr="00C353CF">
              <w:rPr>
                <w:b/>
                <w:bCs/>
              </w:rPr>
              <w:t>MPT (sports), BPT</w:t>
            </w:r>
          </w:p>
          <w:p w14:paraId="14C579DB" w14:textId="77777777" w:rsidR="00C353CF" w:rsidRDefault="00C353CF" w:rsidP="00356AB0">
            <w:pPr>
              <w:rPr>
                <w:lang w:val="it-IT"/>
              </w:rPr>
            </w:pPr>
          </w:p>
          <w:p w14:paraId="7587C48E" w14:textId="77777777" w:rsidR="00C353CF" w:rsidRPr="00C822BF" w:rsidRDefault="00C353CF" w:rsidP="006C5F9F">
            <w:pPr>
              <w:pStyle w:val="Heading1"/>
            </w:pPr>
            <w:r w:rsidRPr="006C5F9F">
              <w:t>Skills</w:t>
            </w:r>
          </w:p>
          <w:p w14:paraId="16DB95BE" w14:textId="414CEE5B" w:rsidR="00C353CF" w:rsidRPr="00C353CF" w:rsidRDefault="00C353CF" w:rsidP="00A22796">
            <w:pPr>
              <w:pStyle w:val="ListBullet"/>
              <w:spacing w:line="240" w:lineRule="auto"/>
              <w:rPr>
                <w:lang w:val="en-IN"/>
              </w:rPr>
            </w:pPr>
            <w:r w:rsidRPr="00C353CF">
              <w:rPr>
                <w:lang w:val="en-IN"/>
              </w:rPr>
              <w:t xml:space="preserve">Clinical Physiotherapy Practice </w:t>
            </w:r>
          </w:p>
          <w:p w14:paraId="51DA8417" w14:textId="7C0317DB" w:rsidR="00C353CF" w:rsidRPr="00C353CF" w:rsidRDefault="00C353CF" w:rsidP="00A22796">
            <w:pPr>
              <w:pStyle w:val="ListBullet"/>
              <w:spacing w:line="240" w:lineRule="auto"/>
              <w:rPr>
                <w:lang w:val="en-IN"/>
              </w:rPr>
            </w:pPr>
            <w:r w:rsidRPr="00C353CF">
              <w:rPr>
                <w:lang w:val="en-IN"/>
              </w:rPr>
              <w:t xml:space="preserve">Research Methodology </w:t>
            </w:r>
          </w:p>
          <w:p w14:paraId="470A528E" w14:textId="7D90460E" w:rsidR="00C353CF" w:rsidRPr="00C353CF" w:rsidRDefault="00C353CF" w:rsidP="00A22796">
            <w:pPr>
              <w:pStyle w:val="ListBullet"/>
              <w:spacing w:line="240" w:lineRule="auto"/>
              <w:rPr>
                <w:lang w:val="en-IN"/>
              </w:rPr>
            </w:pPr>
            <w:r w:rsidRPr="00C353CF">
              <w:rPr>
                <w:lang w:val="en-IN"/>
              </w:rPr>
              <w:t xml:space="preserve">Evidence-Based Practice </w:t>
            </w:r>
          </w:p>
          <w:p w14:paraId="720DDB9D" w14:textId="0E563C32" w:rsidR="00C353CF" w:rsidRPr="00C353CF" w:rsidRDefault="00C353CF" w:rsidP="00A22796">
            <w:pPr>
              <w:pStyle w:val="ListBullet"/>
              <w:spacing w:line="240" w:lineRule="auto"/>
              <w:rPr>
                <w:lang w:val="en-IN"/>
              </w:rPr>
            </w:pPr>
            <w:r w:rsidRPr="00C353CF">
              <w:rPr>
                <w:lang w:val="en-IN"/>
              </w:rPr>
              <w:t xml:space="preserve">Healthcare Administration </w:t>
            </w:r>
          </w:p>
          <w:p w14:paraId="18AF018F" w14:textId="2B3527A1" w:rsidR="00C353CF" w:rsidRPr="00C353CF" w:rsidRDefault="00C353CF" w:rsidP="00A22796">
            <w:pPr>
              <w:pStyle w:val="ListBullet"/>
              <w:spacing w:line="240" w:lineRule="auto"/>
              <w:rPr>
                <w:lang w:val="en-IN"/>
              </w:rPr>
            </w:pPr>
            <w:r w:rsidRPr="00C353CF">
              <w:rPr>
                <w:lang w:val="en-IN"/>
              </w:rPr>
              <w:t xml:space="preserve">Curriculum Development </w:t>
            </w:r>
          </w:p>
          <w:p w14:paraId="0CDB979B" w14:textId="52F51304" w:rsidR="00C353CF" w:rsidRPr="00C353CF" w:rsidRDefault="00C353CF" w:rsidP="00A22796">
            <w:pPr>
              <w:pStyle w:val="ListBullet"/>
              <w:spacing w:line="240" w:lineRule="auto"/>
              <w:rPr>
                <w:lang w:val="en-IN"/>
              </w:rPr>
            </w:pPr>
            <w:r w:rsidRPr="00C353CF">
              <w:rPr>
                <w:lang w:val="en-IN"/>
              </w:rPr>
              <w:t xml:space="preserve">Leadership &amp; Team Management </w:t>
            </w:r>
          </w:p>
          <w:p w14:paraId="5F53C1D0" w14:textId="3BF9B3A7" w:rsidR="00C353CF" w:rsidRPr="00C353CF" w:rsidRDefault="00C353CF" w:rsidP="00A22796">
            <w:pPr>
              <w:pStyle w:val="ListBullet"/>
              <w:spacing w:line="240" w:lineRule="auto"/>
              <w:rPr>
                <w:lang w:val="en-IN"/>
              </w:rPr>
            </w:pPr>
            <w:r w:rsidRPr="00C353CF">
              <w:rPr>
                <w:lang w:val="en-IN"/>
              </w:rPr>
              <w:t xml:space="preserve">Patient Assessment &amp; Rehabilitation </w:t>
            </w:r>
          </w:p>
          <w:p w14:paraId="2B3F44B8" w14:textId="2BCA9D5C" w:rsidR="00C353CF" w:rsidRPr="00C353CF" w:rsidRDefault="00C353CF" w:rsidP="00A22796">
            <w:pPr>
              <w:pStyle w:val="ListBullet"/>
              <w:spacing w:line="240" w:lineRule="auto"/>
              <w:rPr>
                <w:lang w:val="en-IN"/>
              </w:rPr>
            </w:pPr>
            <w:r w:rsidRPr="00C353CF">
              <w:rPr>
                <w:lang w:val="en-IN"/>
              </w:rPr>
              <w:t xml:space="preserve">Scientific Writing &amp; Publications </w:t>
            </w:r>
          </w:p>
          <w:p w14:paraId="5E9F0CAB" w14:textId="51CE1DFF" w:rsidR="00C353CF" w:rsidRPr="00C353CF" w:rsidRDefault="00C353CF" w:rsidP="00A22796">
            <w:pPr>
              <w:pStyle w:val="ListBullet"/>
              <w:spacing w:line="240" w:lineRule="auto"/>
              <w:rPr>
                <w:lang w:val="en-IN"/>
              </w:rPr>
            </w:pPr>
            <w:r w:rsidRPr="00C353CF">
              <w:rPr>
                <w:lang w:val="en-IN"/>
              </w:rPr>
              <w:t xml:space="preserve">Interdisciplinary Collaboration </w:t>
            </w:r>
          </w:p>
          <w:p w14:paraId="16B5DC7B" w14:textId="44C0C033" w:rsidR="00C353CF" w:rsidRPr="00C353CF" w:rsidRDefault="00C353CF" w:rsidP="00A22796">
            <w:pPr>
              <w:pStyle w:val="ListBullet"/>
              <w:spacing w:line="240" w:lineRule="auto"/>
              <w:rPr>
                <w:lang w:val="en-IN"/>
              </w:rPr>
            </w:pPr>
            <w:r w:rsidRPr="00C353CF">
              <w:rPr>
                <w:lang w:val="en-IN"/>
              </w:rPr>
              <w:t xml:space="preserve">Student Guidance &amp; </w:t>
            </w:r>
            <w:proofErr w:type="spellStart"/>
            <w:r w:rsidRPr="00C353CF">
              <w:rPr>
                <w:lang w:val="en-IN"/>
              </w:rPr>
              <w:t>Counseling</w:t>
            </w:r>
            <w:proofErr w:type="spellEnd"/>
            <w:r w:rsidRPr="00C353CF">
              <w:rPr>
                <w:lang w:val="en-IN"/>
              </w:rPr>
              <w:t xml:space="preserve"> </w:t>
            </w:r>
          </w:p>
          <w:p w14:paraId="59D824C9" w14:textId="1573284D" w:rsidR="00C353CF" w:rsidRPr="00C353CF" w:rsidRDefault="00C353CF" w:rsidP="00A22796">
            <w:pPr>
              <w:pStyle w:val="ListBullet"/>
              <w:spacing w:line="240" w:lineRule="auto"/>
              <w:rPr>
                <w:lang w:val="en-IN"/>
              </w:rPr>
            </w:pPr>
            <w:r w:rsidRPr="00C353CF">
              <w:rPr>
                <w:lang w:val="en-IN"/>
              </w:rPr>
              <w:t xml:space="preserve">Clinical Supervision </w:t>
            </w:r>
          </w:p>
          <w:p w14:paraId="78CB7720" w14:textId="77777777" w:rsidR="00C353CF" w:rsidRPr="00A22796" w:rsidRDefault="00C353CF" w:rsidP="00A22796">
            <w:pPr>
              <w:pStyle w:val="ListBullet"/>
              <w:spacing w:line="240" w:lineRule="auto"/>
            </w:pPr>
            <w:r w:rsidRPr="00C353CF">
              <w:rPr>
                <w:lang w:val="en-IN"/>
              </w:rPr>
              <w:t>Organizational &amp; Administrative Management</w:t>
            </w:r>
          </w:p>
          <w:p w14:paraId="0F705C11" w14:textId="77777777" w:rsidR="00A22796" w:rsidRDefault="00A22796" w:rsidP="00A22796">
            <w:pPr>
              <w:pStyle w:val="ListBullet"/>
              <w:numPr>
                <w:ilvl w:val="0"/>
                <w:numId w:val="0"/>
              </w:numPr>
              <w:spacing w:line="240" w:lineRule="auto"/>
              <w:ind w:left="360" w:hanging="360"/>
            </w:pPr>
          </w:p>
          <w:p w14:paraId="6488A89D" w14:textId="2610EAE7" w:rsidR="00A22796" w:rsidRDefault="00A22796" w:rsidP="00A22796">
            <w:pPr>
              <w:pStyle w:val="Heading1"/>
            </w:pPr>
            <w:r>
              <w:t>publication</w:t>
            </w:r>
          </w:p>
          <w:p w14:paraId="7B1C302A" w14:textId="4BEAAB5B" w:rsidR="00A22796" w:rsidRDefault="00A22796" w:rsidP="00A22796">
            <w:r>
              <w:t xml:space="preserve">30 + research articles </w:t>
            </w:r>
          </w:p>
          <w:p w14:paraId="55A99636" w14:textId="1FA59AC7" w:rsidR="00A22796" w:rsidRDefault="00A22796" w:rsidP="00A22796">
            <w:r>
              <w:t>7+ books</w:t>
            </w:r>
          </w:p>
          <w:p w14:paraId="4E3A4DE6" w14:textId="11F47E80" w:rsidR="00A22796" w:rsidRDefault="00A22796" w:rsidP="00A22796">
            <w:hyperlink r:id="rId11" w:history="1">
              <w:r w:rsidRPr="00503B64">
                <w:rPr>
                  <w:rStyle w:val="Hyperlink"/>
                </w:rPr>
                <w:t>https://scholar.google.com/citations?user=D22r0K4AAAAJ&amp;hl=en</w:t>
              </w:r>
            </w:hyperlink>
          </w:p>
          <w:p w14:paraId="7BB57363" w14:textId="551A6E0B" w:rsidR="00A22796" w:rsidRPr="00CF2BE7" w:rsidRDefault="00A22796" w:rsidP="00A22796">
            <w:pPr>
              <w:pStyle w:val="ListBullet"/>
              <w:numPr>
                <w:ilvl w:val="0"/>
                <w:numId w:val="0"/>
              </w:numPr>
              <w:spacing w:line="240" w:lineRule="auto"/>
              <w:ind w:left="360" w:hanging="360"/>
            </w:pPr>
          </w:p>
        </w:tc>
        <w:tc>
          <w:tcPr>
            <w:tcW w:w="561" w:type="dxa"/>
            <w:vMerge/>
          </w:tcPr>
          <w:p w14:paraId="7B189FCA" w14:textId="77777777" w:rsidR="00C353CF" w:rsidRPr="00020BEB" w:rsidRDefault="00C353CF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47" w:type="dxa"/>
            <w:vMerge/>
          </w:tcPr>
          <w:p w14:paraId="7AB6F34D" w14:textId="397D3EF7" w:rsidR="00C353CF" w:rsidRPr="00CA07A7" w:rsidRDefault="00C353CF" w:rsidP="006C5F9F"/>
        </w:tc>
      </w:tr>
    </w:tbl>
    <w:p w14:paraId="753EB47D" w14:textId="77777777" w:rsidR="00871DB8" w:rsidRPr="00020BEB" w:rsidRDefault="00871DB8" w:rsidP="00016465">
      <w:pPr>
        <w:rPr>
          <w:color w:val="auto"/>
        </w:rPr>
      </w:pPr>
    </w:p>
    <w:sectPr w:rsidR="00871DB8" w:rsidRPr="00020BEB" w:rsidSect="00B06922">
      <w:pgSz w:w="12240" w:h="15840" w:code="1"/>
      <w:pgMar w:top="63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314F5" w14:textId="77777777" w:rsidR="004E5550" w:rsidRDefault="004E5550" w:rsidP="00AA35A8">
      <w:pPr>
        <w:spacing w:line="240" w:lineRule="auto"/>
      </w:pPr>
      <w:r>
        <w:separator/>
      </w:r>
    </w:p>
  </w:endnote>
  <w:endnote w:type="continuationSeparator" w:id="0">
    <w:p w14:paraId="7486CC82" w14:textId="77777777" w:rsidR="004E5550" w:rsidRDefault="004E5550" w:rsidP="00AA35A8">
      <w:pPr>
        <w:spacing w:line="240" w:lineRule="auto"/>
      </w:pPr>
      <w:r>
        <w:continuationSeparator/>
      </w:r>
    </w:p>
  </w:endnote>
  <w:endnote w:type="continuationNotice" w:id="1">
    <w:p w14:paraId="7C9B9FC7" w14:textId="77777777" w:rsidR="004E5550" w:rsidRDefault="004E555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618BC" w14:textId="77777777" w:rsidR="004E5550" w:rsidRDefault="004E5550" w:rsidP="00AA35A8">
      <w:pPr>
        <w:spacing w:line="240" w:lineRule="auto"/>
      </w:pPr>
      <w:r>
        <w:separator/>
      </w:r>
    </w:p>
  </w:footnote>
  <w:footnote w:type="continuationSeparator" w:id="0">
    <w:p w14:paraId="49906953" w14:textId="77777777" w:rsidR="004E5550" w:rsidRDefault="004E5550" w:rsidP="00AA35A8">
      <w:pPr>
        <w:spacing w:line="240" w:lineRule="auto"/>
      </w:pPr>
      <w:r>
        <w:continuationSeparator/>
      </w:r>
    </w:p>
  </w:footnote>
  <w:footnote w:type="continuationNotice" w:id="1">
    <w:p w14:paraId="6BEBEEC3" w14:textId="77777777" w:rsidR="004E5550" w:rsidRDefault="004E555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8" type="#_x0000_t75" style="width:14.55pt;height:14.5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99" type="#_x0000_t75" style="width:13.7pt;height:13.7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008821">
    <w:abstractNumId w:val="1"/>
  </w:num>
  <w:num w:numId="2" w16cid:durableId="1806507031">
    <w:abstractNumId w:val="7"/>
  </w:num>
  <w:num w:numId="3" w16cid:durableId="1774394388">
    <w:abstractNumId w:val="3"/>
  </w:num>
  <w:num w:numId="4" w16cid:durableId="2058429382">
    <w:abstractNumId w:val="4"/>
  </w:num>
  <w:num w:numId="5" w16cid:durableId="537013467">
    <w:abstractNumId w:val="2"/>
  </w:num>
  <w:num w:numId="6" w16cid:durableId="1832286735">
    <w:abstractNumId w:val="5"/>
  </w:num>
  <w:num w:numId="7" w16cid:durableId="909921174">
    <w:abstractNumId w:val="0"/>
  </w:num>
  <w:num w:numId="8" w16cid:durableId="15333005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DB3"/>
    <w:rsid w:val="0000752A"/>
    <w:rsid w:val="000108D2"/>
    <w:rsid w:val="00016465"/>
    <w:rsid w:val="000176BD"/>
    <w:rsid w:val="00020833"/>
    <w:rsid w:val="00020BEB"/>
    <w:rsid w:val="00033263"/>
    <w:rsid w:val="000334C1"/>
    <w:rsid w:val="000873F6"/>
    <w:rsid w:val="000968D6"/>
    <w:rsid w:val="000B286F"/>
    <w:rsid w:val="000D134B"/>
    <w:rsid w:val="0010041D"/>
    <w:rsid w:val="001052AA"/>
    <w:rsid w:val="00121919"/>
    <w:rsid w:val="00124ED6"/>
    <w:rsid w:val="00157511"/>
    <w:rsid w:val="00167789"/>
    <w:rsid w:val="00194704"/>
    <w:rsid w:val="001B160B"/>
    <w:rsid w:val="001E267E"/>
    <w:rsid w:val="00203213"/>
    <w:rsid w:val="002236D5"/>
    <w:rsid w:val="0023757B"/>
    <w:rsid w:val="00243756"/>
    <w:rsid w:val="00253CBD"/>
    <w:rsid w:val="0027193E"/>
    <w:rsid w:val="002A7891"/>
    <w:rsid w:val="002C4E0C"/>
    <w:rsid w:val="002D0D30"/>
    <w:rsid w:val="002D178C"/>
    <w:rsid w:val="002E7306"/>
    <w:rsid w:val="00331DCE"/>
    <w:rsid w:val="00334FEA"/>
    <w:rsid w:val="00343C48"/>
    <w:rsid w:val="003514CA"/>
    <w:rsid w:val="00352A17"/>
    <w:rsid w:val="00356AB0"/>
    <w:rsid w:val="003877F8"/>
    <w:rsid w:val="003904BF"/>
    <w:rsid w:val="00391BEA"/>
    <w:rsid w:val="003A3587"/>
    <w:rsid w:val="003B351B"/>
    <w:rsid w:val="003B4AEF"/>
    <w:rsid w:val="003B7F92"/>
    <w:rsid w:val="003F1D3E"/>
    <w:rsid w:val="0041245C"/>
    <w:rsid w:val="00413BF1"/>
    <w:rsid w:val="00415CF3"/>
    <w:rsid w:val="00425627"/>
    <w:rsid w:val="00427300"/>
    <w:rsid w:val="00453A7B"/>
    <w:rsid w:val="00457ADE"/>
    <w:rsid w:val="00462350"/>
    <w:rsid w:val="00463060"/>
    <w:rsid w:val="00464B92"/>
    <w:rsid w:val="00470744"/>
    <w:rsid w:val="00476CD2"/>
    <w:rsid w:val="004936B2"/>
    <w:rsid w:val="004A28EA"/>
    <w:rsid w:val="004D5532"/>
    <w:rsid w:val="004E5550"/>
    <w:rsid w:val="005138CD"/>
    <w:rsid w:val="00524297"/>
    <w:rsid w:val="005273AD"/>
    <w:rsid w:val="00537559"/>
    <w:rsid w:val="00552CAA"/>
    <w:rsid w:val="00572E23"/>
    <w:rsid w:val="00580FD9"/>
    <w:rsid w:val="00583F2A"/>
    <w:rsid w:val="005C70CA"/>
    <w:rsid w:val="00607A35"/>
    <w:rsid w:val="00626B3C"/>
    <w:rsid w:val="00660FBB"/>
    <w:rsid w:val="00661692"/>
    <w:rsid w:val="00662A99"/>
    <w:rsid w:val="0069541B"/>
    <w:rsid w:val="006A1E18"/>
    <w:rsid w:val="006A37C0"/>
    <w:rsid w:val="006C5F9F"/>
    <w:rsid w:val="006C7F5A"/>
    <w:rsid w:val="006D4544"/>
    <w:rsid w:val="00745AA9"/>
    <w:rsid w:val="00746B0A"/>
    <w:rsid w:val="007704E6"/>
    <w:rsid w:val="00771A46"/>
    <w:rsid w:val="00772D95"/>
    <w:rsid w:val="00791376"/>
    <w:rsid w:val="00791C5D"/>
    <w:rsid w:val="007B4FF4"/>
    <w:rsid w:val="007D7F15"/>
    <w:rsid w:val="007E3DA2"/>
    <w:rsid w:val="00800960"/>
    <w:rsid w:val="00831977"/>
    <w:rsid w:val="008362F3"/>
    <w:rsid w:val="008377D9"/>
    <w:rsid w:val="00850571"/>
    <w:rsid w:val="008506D1"/>
    <w:rsid w:val="00857F29"/>
    <w:rsid w:val="00871DB8"/>
    <w:rsid w:val="00887D5D"/>
    <w:rsid w:val="00887E05"/>
    <w:rsid w:val="008A171A"/>
    <w:rsid w:val="008C6FDE"/>
    <w:rsid w:val="008D004E"/>
    <w:rsid w:val="008D5253"/>
    <w:rsid w:val="008F180B"/>
    <w:rsid w:val="008F48B9"/>
    <w:rsid w:val="009049BC"/>
    <w:rsid w:val="00910B68"/>
    <w:rsid w:val="00913025"/>
    <w:rsid w:val="009230A7"/>
    <w:rsid w:val="00933EF6"/>
    <w:rsid w:val="009529EB"/>
    <w:rsid w:val="00973FF7"/>
    <w:rsid w:val="00975E79"/>
    <w:rsid w:val="009805B1"/>
    <w:rsid w:val="009B4B3C"/>
    <w:rsid w:val="009B55A3"/>
    <w:rsid w:val="009D646A"/>
    <w:rsid w:val="00A15A7C"/>
    <w:rsid w:val="00A22796"/>
    <w:rsid w:val="00A633B0"/>
    <w:rsid w:val="00A82BE7"/>
    <w:rsid w:val="00A90A97"/>
    <w:rsid w:val="00AA1166"/>
    <w:rsid w:val="00AA35A8"/>
    <w:rsid w:val="00AB0853"/>
    <w:rsid w:val="00AD590F"/>
    <w:rsid w:val="00AE562D"/>
    <w:rsid w:val="00B017E5"/>
    <w:rsid w:val="00B03459"/>
    <w:rsid w:val="00B04123"/>
    <w:rsid w:val="00B06922"/>
    <w:rsid w:val="00B20F64"/>
    <w:rsid w:val="00B30B74"/>
    <w:rsid w:val="00B42685"/>
    <w:rsid w:val="00B51639"/>
    <w:rsid w:val="00B64F9B"/>
    <w:rsid w:val="00B65B45"/>
    <w:rsid w:val="00B75292"/>
    <w:rsid w:val="00B8453F"/>
    <w:rsid w:val="00B85473"/>
    <w:rsid w:val="00B86C53"/>
    <w:rsid w:val="00BE446F"/>
    <w:rsid w:val="00BE5968"/>
    <w:rsid w:val="00BF3DBB"/>
    <w:rsid w:val="00C0565B"/>
    <w:rsid w:val="00C163A1"/>
    <w:rsid w:val="00C353CF"/>
    <w:rsid w:val="00C62E97"/>
    <w:rsid w:val="00C822BF"/>
    <w:rsid w:val="00C90004"/>
    <w:rsid w:val="00CA07A7"/>
    <w:rsid w:val="00CA61BE"/>
    <w:rsid w:val="00CB1800"/>
    <w:rsid w:val="00CB3E40"/>
    <w:rsid w:val="00CF22B3"/>
    <w:rsid w:val="00CF2BE7"/>
    <w:rsid w:val="00D00780"/>
    <w:rsid w:val="00D00CD9"/>
    <w:rsid w:val="00D15AAE"/>
    <w:rsid w:val="00D22971"/>
    <w:rsid w:val="00D24DB3"/>
    <w:rsid w:val="00D3419C"/>
    <w:rsid w:val="00D60B19"/>
    <w:rsid w:val="00D86385"/>
    <w:rsid w:val="00D95726"/>
    <w:rsid w:val="00DA4B7F"/>
    <w:rsid w:val="00DB472D"/>
    <w:rsid w:val="00DC4FED"/>
    <w:rsid w:val="00DD758E"/>
    <w:rsid w:val="00DE5F88"/>
    <w:rsid w:val="00DF2298"/>
    <w:rsid w:val="00DF56E6"/>
    <w:rsid w:val="00E067BA"/>
    <w:rsid w:val="00E06CE9"/>
    <w:rsid w:val="00E147DE"/>
    <w:rsid w:val="00E360EA"/>
    <w:rsid w:val="00E77096"/>
    <w:rsid w:val="00E80D10"/>
    <w:rsid w:val="00EA7A22"/>
    <w:rsid w:val="00EB74E8"/>
    <w:rsid w:val="00EC0F79"/>
    <w:rsid w:val="00EF0E02"/>
    <w:rsid w:val="00EF22EF"/>
    <w:rsid w:val="00F02E99"/>
    <w:rsid w:val="00F30552"/>
    <w:rsid w:val="00F419C0"/>
    <w:rsid w:val="00F46BDB"/>
    <w:rsid w:val="00F46F61"/>
    <w:rsid w:val="00F732FF"/>
    <w:rsid w:val="00FA1C9A"/>
    <w:rsid w:val="00FD56F7"/>
    <w:rsid w:val="00FD73C5"/>
    <w:rsid w:val="00FF5EC5"/>
    <w:rsid w:val="1461E2F6"/>
    <w:rsid w:val="34C479AF"/>
    <w:rsid w:val="5FE412E0"/>
    <w:rsid w:val="68088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B21710"/>
  <w15:chartTrackingRefBased/>
  <w15:docId w15:val="{3E465801-BD77-4B88-B74D-A7795CF8F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A46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E7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3EF6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33EF6"/>
    <w:pPr>
      <w:keepNext/>
      <w:keepLines/>
      <w:spacing w:after="200" w:line="240" w:lineRule="auto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CE9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06CE9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33EF6"/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EF6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BulletList"/>
    <w:uiPriority w:val="6"/>
    <w:qFormat/>
    <w:rsid w:val="00771A46"/>
    <w:pPr>
      <w:numPr>
        <w:numId w:val="7"/>
      </w:numPr>
      <w:ind w:left="360"/>
    </w:p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semiHidden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paragraph" w:customStyle="1" w:styleId="BulletList">
    <w:name w:val="Bullet List"/>
    <w:basedOn w:val="ListParagraph"/>
    <w:semiHidden/>
    <w:qFormat/>
    <w:rsid w:val="00CF2BE7"/>
    <w:pPr>
      <w:spacing w:line="360" w:lineRule="auto"/>
      <w:ind w:left="360" w:hanging="360"/>
    </w:pPr>
    <w:rPr>
      <w:color w:val="auto"/>
      <w:szCs w:val="20"/>
    </w:rPr>
  </w:style>
  <w:style w:type="paragraph" w:customStyle="1" w:styleId="Years">
    <w:name w:val="Years"/>
    <w:basedOn w:val="Heading3"/>
    <w:qFormat/>
    <w:rsid w:val="00CF2BE7"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sid w:val="00771A46"/>
    <w:rPr>
      <w:b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A227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cholar.google.com/citations?user=D22r0K4AAAAJ&amp;hl=en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Color%20block%20UIUX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B97B73-43FC-4E43-9534-08F32B6C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76E9C11-7EA5-477D-9B95-C6785A9AA8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Color block UIUX designer resume</Template>
  <TotalTime>31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Somsankar Mukherjee</cp:lastModifiedBy>
  <cp:revision>1</cp:revision>
  <dcterms:created xsi:type="dcterms:W3CDTF">2026-05-15T12:01:00Z</dcterms:created>
  <dcterms:modified xsi:type="dcterms:W3CDTF">2026-05-15T12:32:00Z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